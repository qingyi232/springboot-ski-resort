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tcBorders>
              <w:top w:val="single" w:color="000000" w:sz="12" w:space="0"/>
              <w:left w:val="nil"/>
              <w:bottom w:val="single" w:color="000000" w:sz="8" w:space="0"/>
              <w:right w:val="nil"/>
            </w:tcBorders>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top w:val="single" w:color="000000" w:sz="12" w:space="0"/>
              <w:left w:val="nil"/>
              <w:bottom w:val="single" w:color="000000" w:sz="8" w:space="0"/>
              <w:right w:val="nil"/>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nil"/>
              <w:left w:val="nil"/>
              <w:bottom w:val="nil"/>
              <w:right w:val="nil"/>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tcBorders>
              <w:top w:val="nil"/>
              <w:left w:val="nil"/>
              <w:bottom w:val="single" w:color="000000" w:sz="12" w:space="0"/>
              <w:right w:val="nil"/>
            </w:tcBorders>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single" w:color="000000" w:sz="12" w:space="0"/>
              <w:right w:val="nil"/>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2A062DAF">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bookmarkStart w:id="1" w:name="_Toc31457"/>
      <w:r>
        <w:rPr>
          <w:rFonts w:hint="default" w:ascii="Times New Roman" w:hAnsi="Times New Roman" w:eastAsia="黑体" w:cs="Times New Roman"/>
          <w:sz w:val="30"/>
          <w:szCs w:val="30"/>
        </w:rPr>
        <w:t>毕业论文原创性声明</w:t>
      </w:r>
      <w:bookmarkEnd w:id="0"/>
      <w:bookmarkEnd w:id="1"/>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2" w:name="_Toc7603"/>
      <w:bookmarkStart w:id="3" w:name="_Toc27691"/>
      <w:r>
        <w:rPr>
          <w:rFonts w:hint="default" w:ascii="Times New Roman" w:hAnsi="Times New Roman" w:eastAsia="黑体" w:cs="Times New Roman"/>
          <w:sz w:val="30"/>
          <w:szCs w:val="30"/>
        </w:rPr>
        <w:t>毕业论文版权使用授权书</w:t>
      </w:r>
      <w:bookmarkEnd w:id="2"/>
      <w:bookmarkEnd w:id="3"/>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4" w:name="_Toc21977"/>
      <w:bookmarkStart w:id="5" w:name="_Toc18493"/>
      <w:r>
        <w:rPr>
          <w:rFonts w:hint="default" w:ascii="Times New Roman" w:hAnsi="Times New Roman" w:eastAsia="黑体" w:cs="Times New Roman"/>
          <w:b w:val="0"/>
          <w:bCs/>
          <w:i w:val="0"/>
          <w:color w:val="000000"/>
          <w:sz w:val="30"/>
          <w:u w:val="none"/>
        </w:rPr>
        <w:t>摘　　要</w:t>
      </w:r>
      <w:bookmarkEnd w:id="4"/>
      <w:bookmarkEnd w:id="5"/>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6" w:name="_Toc2562"/>
      <w:bookmarkStart w:id="7" w:name="_Toc1410"/>
      <w:r>
        <w:rPr>
          <w:rFonts w:hint="default" w:ascii="Arial" w:hAnsi="Arial" w:cs="Arial"/>
          <w:b w:val="0"/>
          <w:bCs w:val="0"/>
        </w:rPr>
        <w:t>ABSTRACT</w:t>
      </w:r>
      <w:bookmarkEnd w:id="6"/>
      <w:bookmarkEnd w:id="7"/>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ascii="宋体" w:hAnsi="宋体" w:eastAsia="宋体" w:cs="Times New Roman"/>
          <w:sz w:val="21"/>
          <w:szCs w:val="22"/>
          <w:lang w:val="en-US" w:eastAsia="zh-CN" w:bidi="ar-SA"/>
        </w:rPr>
        <w:id w:val="147459176"/>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zh-CN" w:bidi="ar-SA"/>
        </w:rPr>
      </w:sdtEndPr>
      <w:sdtContent>
        <w:p w14:paraId="7A7B847F">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1C11B8D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TOC \o "1-3" \h \u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_Toc23660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第1章　绪论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_Toc23660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81DE44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_Toc19058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1.1　研究背景与意义</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_Toc19058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4322C6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_Toc31424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1.2　国内外研究现状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_Toc31424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2D472E2">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_Toc15394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1.3　主要研究内容</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_Toc15394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BB2A9D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_Toc31948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1.4　论文组织结构</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_Toc31948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39AF08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_Toc31059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第2章　相关技术介绍</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_Toc31059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0CC3C0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_Toc8544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2.1　Spring Boot框架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_Toc8544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0F17D76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_Toc1216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2.2　MyBatis持久层框架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_Toc1216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0F603E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_Toc27317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2.3　MySQL数据库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_Toc27317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96B88C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_Toc24711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2.4　Redis缓存</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_Toc24711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62ED5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_Toc16432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2.5　JWT身份认证</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_Toc16432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1C0974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_Toc30024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2.6　Vue前端框架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_Toc30024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956DEF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_Toc21366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2.7　其他相关技术</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_Toc21366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DDBEA0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_Toc4980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第3章　系统需求分析</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_Toc4980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5</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6B51292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_Toc2834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3.1　系统概述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_Toc2834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D43FB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_Toc26593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　功能需求分析</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_Toc26593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E7E72E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_Toc1837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3.2.1　管理员功能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_Toc1837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6</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E61D43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_Toc17940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3.2.2　教练功能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_Toc17940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042D5D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_Toc14636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3.2.3　工作人员功能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_Toc14636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D0D39D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_Toc32239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3.2.4　普通用户功能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_Toc32239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C8D4CEF">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_Toc3383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3.3　非功能需求</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_Toc3383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7D4B9B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_Toc24472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第4章　系统设计</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_Toc24472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10</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581723D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_Toc23795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4.1　系统总体架构设计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_Toc23795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80B830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4.2　后端架构设计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99488E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zh-CN"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4.3　前端架构设计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41B65A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4</w:t>
          </w:r>
          <w:r>
            <w:rPr>
              <w:rFonts w:hint="default" w:ascii="Times New Roman" w:hAnsi="Times New Roman" w:eastAsia="宋体" w:cs="Times New Roman"/>
              <w:b w:val="0"/>
              <w:bCs w:val="0"/>
              <w:caps w:val="0"/>
              <w:kern w:val="2"/>
              <w:sz w:val="24"/>
              <w:szCs w:val="20"/>
              <w:lang w:val="en-US" w:eastAsia="en-US" w:bidi="ar-SA"/>
            </w:rPr>
            <w:t>　</w:t>
          </w:r>
          <w:r>
            <w:rPr>
              <w:rFonts w:hint="eastAsia" w:cs="Times New Roman"/>
              <w:b w:val="0"/>
              <w:bCs w:val="0"/>
              <w:caps w:val="0"/>
              <w:kern w:val="2"/>
              <w:sz w:val="24"/>
              <w:szCs w:val="20"/>
              <w:lang w:val="en-US" w:eastAsia="zh-CN" w:bidi="ar-SA"/>
            </w:rPr>
            <w:t>业务流程</w:t>
          </w:r>
          <w:r>
            <w:rPr>
              <w:rFonts w:hint="default" w:ascii="Times New Roman" w:hAnsi="Times New Roman" w:eastAsia="宋体" w:cs="Times New Roman"/>
              <w:b w:val="0"/>
              <w:bCs w:val="0"/>
              <w:caps w:val="0"/>
              <w:kern w:val="2"/>
              <w:sz w:val="24"/>
              <w:szCs w:val="20"/>
              <w:lang w:val="en-US" w:eastAsia="en-US" w:bidi="ar-SA"/>
            </w:rPr>
            <w:t>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E22537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zh-CN"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　</w:t>
          </w:r>
          <w:r>
            <w:rPr>
              <w:rFonts w:hint="default" w:ascii="Times New Roman" w:hAnsi="Times New Roman" w:eastAsia="宋体" w:cs="Times New Roman"/>
              <w:b w:val="0"/>
              <w:bCs w:val="0"/>
              <w:caps w:val="0"/>
              <w:kern w:val="2"/>
              <w:sz w:val="24"/>
              <w:szCs w:val="20"/>
              <w:lang w:val="en-US" w:eastAsia="zh-CN" w:bidi="ar-SA"/>
            </w:rPr>
            <w:t>数据库设计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20A39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.1　概念结构设计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A99E2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_Toc23062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.2　逻辑结构设计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_Toc23062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E0DAF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_Toc24273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zh-CN" w:bidi="ar-SA"/>
            </w:rPr>
            <w:t>6</w:t>
          </w:r>
          <w:r>
            <w:rPr>
              <w:rFonts w:hint="default" w:ascii="Times New Roman" w:hAnsi="Times New Roman" w:eastAsia="宋体" w:cs="Times New Roman"/>
              <w:b w:val="0"/>
              <w:bCs w:val="0"/>
              <w:caps w:val="0"/>
              <w:kern w:val="2"/>
              <w:sz w:val="24"/>
              <w:szCs w:val="20"/>
              <w:lang w:val="en-US" w:eastAsia="en-US" w:bidi="ar-SA"/>
            </w:rPr>
            <w:t>　接口设计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_Toc24273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BAC78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_Toc2120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第5章　系统实现</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_Toc2120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4DC3467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　管理员模块的实现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06DE4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_Toc6251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5.1.1　商品管理功能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_Toc6251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2492D7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5.1.2　数据统计功能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982A6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_Toc26015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5.2　用户模块的实现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_Toc26015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34554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_Toc6197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5.3　工作人员模块的实现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_Toc6197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8EA16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_Toc27782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5.4　教练模块的实现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_Toc27782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9FA2B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_Toc4167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5.5　系统安全实现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_Toc4167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2C1A4C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_Toc21532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第6章　系统测试</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_Toc21532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28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D2B28A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6.1　测试环境</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CFEC52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_Toc2573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　功能测试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_Toc2573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A86DB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_Toc7017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6.2.1　用户模块测试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_Toc7017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7B460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6.2.2　商品租赁模块测试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AB861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_Toc11702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6.2.3　教练预约与课程模块测试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_Toc11702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5E348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_Toc22386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6.3　性能测试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_Toc22386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34E7B2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_Toc12723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6.4　测试总结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_Toc12723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603EA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_Toc7103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第7章　</w:t>
          </w:r>
          <w:r>
            <w:rPr>
              <w:rFonts w:hint="default" w:ascii="Times New Roman" w:hAnsi="Times New Roman" w:eastAsia="黑体" w:cs="Times New Roman"/>
              <w:b w:val="0"/>
              <w:bCs w:val="0"/>
              <w:caps w:val="0"/>
              <w:kern w:val="2"/>
              <w:sz w:val="24"/>
              <w:szCs w:val="20"/>
              <w:lang w:val="en-US" w:eastAsia="zh-CN" w:bidi="ar-SA"/>
            </w:rPr>
            <w:t>结论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_Toc7103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32</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20DC71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_Toc13730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7.1　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_Toc13730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C08F5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_Toc22676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7.2　展望</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_Toc22676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6B2964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_Toc29657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参考文献</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_Toc29657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536E58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sz w:val="24"/>
              <w:szCs w:val="22"/>
              <w:lang w:val="en-US" w:eastAsia="zh-CN"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_Toc21486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致　　谢</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_Toc21486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34</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sdtContent>
    </w:sdt>
    <w:p w14:paraId="447D7F18">
      <w:pPr>
        <w:rPr>
          <w:rFonts w:hint="default" w:ascii="Times New Roman" w:hAnsi="Times New Roman" w:cs="Times New Roman" w:eastAsiaTheme="minorEastAsia"/>
          <w:sz w:val="24"/>
          <w:szCs w:val="22"/>
          <w:lang w:val="en-US" w:eastAsia="zh-CN" w:bidi="ar-SA"/>
        </w:rPr>
        <w:sectPr>
          <w:headerReference r:id="rId12" w:type="default"/>
          <w:footerReference r:id="rId13" w:type="default"/>
          <w:pgSz w:w="11906" w:h="16838"/>
          <w:pgMar w:top="1417" w:right="1134" w:bottom="1134" w:left="1134" w:header="850" w:footer="992" w:gutter="283"/>
          <w:pgNumType w:fmt="upperRoman"/>
          <w:cols w:space="0" w:num="1"/>
          <w:rtlGutter w:val="0"/>
          <w:docGrid w:linePitch="360" w:charSpace="0"/>
        </w:sectPr>
      </w:pPr>
    </w:p>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8" w:name="_Toc23660"/>
      <w:r>
        <w:rPr>
          <w:rFonts w:hint="default" w:ascii="Times New Roman" w:hAnsi="Times New Roman" w:cs="Times New Roman"/>
        </w:rPr>
        <w:t>第1章　绪论</w:t>
      </w:r>
      <w:bookmarkEnd w:id="8"/>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9" w:name="_Toc19058"/>
      <w:r>
        <w:rPr>
          <w:rFonts w:hint="default" w:ascii="Times New Roman" w:hAnsi="Times New Roman" w:cs="Times New Roman"/>
        </w:rPr>
        <w:t>1.1　研究背景与意义</w:t>
      </w:r>
      <w:bookmarkEnd w:id="9"/>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31424"/>
      <w:r>
        <w:rPr>
          <w:rFonts w:hint="default" w:ascii="Times New Roman" w:hAnsi="Times New Roman" w:cs="Times New Roman"/>
        </w:rPr>
        <w:t>1.2　国内外研究现状</w:t>
      </w:r>
      <w:bookmarkEnd w:id="10"/>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1" w:name="_Toc15394"/>
      <w:r>
        <w:rPr>
          <w:rFonts w:hint="default" w:ascii="Times New Roman" w:hAnsi="Times New Roman" w:cs="Times New Roman"/>
        </w:rPr>
        <w:t>1.3　主要研究内容</w:t>
      </w:r>
      <w:bookmarkEnd w:id="11"/>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31948"/>
      <w:r>
        <w:rPr>
          <w:rFonts w:hint="default" w:ascii="Times New Roman" w:hAnsi="Times New Roman" w:cs="Times New Roman"/>
        </w:rPr>
        <w:t>1.4　论文组织结构</w:t>
      </w:r>
      <w:bookmarkEnd w:id="12"/>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4" w:type="default"/>
          <w:footerReference r:id="rId15"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3" w:name="_Toc31059"/>
      <w:r>
        <w:rPr>
          <w:rFonts w:hint="default" w:ascii="Times New Roman" w:hAnsi="Times New Roman" w:cs="Times New Roman"/>
        </w:rPr>
        <w:t>第2章　相关技术介绍</w:t>
      </w:r>
      <w:bookmarkEnd w:id="13"/>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8544"/>
      <w:r>
        <w:rPr>
          <w:rFonts w:hint="default" w:ascii="Times New Roman" w:hAnsi="Times New Roman" w:cs="Times New Roman"/>
        </w:rPr>
        <w:t>2.1　Spring Boot框架</w:t>
      </w:r>
      <w:bookmarkEnd w:id="14"/>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Boot是Pivotal团队提供的用于简化Spring应用开发的框架[6]。在传统的Spring项目中，开发者需要写大量的XML配置文件，较为繁琐。Spring Boot通过"约定优于配置"的理念，大幅减少了配置工作量，开发者只需要引入相应的Starter依赖，框架就会自动完成大部分配置[4]。</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1216"/>
      <w:r>
        <w:rPr>
          <w:rFonts w:hint="default" w:ascii="Times New Roman" w:hAnsi="Times New Roman" w:cs="Times New Roman"/>
        </w:rPr>
        <w:t>2.2　MyBatis持久层框架</w:t>
      </w:r>
      <w:bookmarkEnd w:id="15"/>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[7]。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317"/>
      <w:r>
        <w:rPr>
          <w:rFonts w:hint="default" w:ascii="Times New Roman" w:hAnsi="Times New Roman" w:cs="Times New Roman"/>
        </w:rPr>
        <w:t>2.3　MySQL数据库</w:t>
      </w:r>
      <w:bookmarkEnd w:id="16"/>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MySQL是目前全球使用很广泛的开源关系型数据库[8]。它性能优良，运行稳定，且免费开源，比较适合中小型项目[9]。本系统使用MySQL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4711"/>
      <w:r>
        <w:rPr>
          <w:rFonts w:hint="default" w:ascii="Times New Roman" w:hAnsi="Times New Roman" w:cs="Times New Roman"/>
        </w:rPr>
        <w:t>2.4　Redis缓存</w:t>
      </w:r>
      <w:bookmarkEnd w:id="17"/>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[10]。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16432"/>
      <w:r>
        <w:rPr>
          <w:rFonts w:hint="default" w:ascii="Times New Roman" w:hAnsi="Times New Roman" w:cs="Times New Roman"/>
        </w:rPr>
        <w:t>2.5　JWT身份认证</w:t>
      </w:r>
      <w:bookmarkEnd w:id="18"/>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[11]。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30024"/>
      <w:r>
        <w:rPr>
          <w:rFonts w:hint="default" w:ascii="Times New Roman" w:hAnsi="Times New Roman" w:cs="Times New Roman"/>
        </w:rPr>
        <w:t>2.6　Vue前端框架</w:t>
      </w:r>
      <w:bookmarkEnd w:id="19"/>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Vue是一个构建用户界面的渐进式JavaScript框架，在国内Web开发中应用广泛[12]。本系统使用Vue 3版本，相比Vue 2，它在性能和TypeScript支持方面都有改进。前端项目使用Vite作为构建工具，启动速度显著优于传统的Webpack。UI组件库用的Element Plus[13]，提供了表格、表单、对话框、分页器等组件，开发效率比较高。状态管理用Pinia，用来在不同组件之间共享用户登录状态等数据。数据可视化部分用ECharts[14]来画统计图表。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21366"/>
      <w:r>
        <w:rPr>
          <w:rFonts w:hint="default" w:ascii="Times New Roman" w:hAnsi="Times New Roman" w:cs="Times New Roman"/>
        </w:rPr>
        <w:t>2.7　其他相关技术</w:t>
      </w:r>
      <w:bookmarkEnd w:id="20"/>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（4）Axios：基于Promise的HTTP客户端库，用于前端向后端发送请求[15]。项目中对Axios进行了二次封装，请求拦截器会自动从Pinia Store中取出Token加到请求头里，响应拦截器统一处理后端返回的错误码，如果Token过期就自动跳转到登录页面。</w:t>
      </w:r>
    </w:p>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1" w:name="_Toc4980"/>
      <w:r>
        <w:rPr>
          <w:rFonts w:hint="default" w:ascii="Times New Roman" w:hAnsi="Times New Roman" w:cs="Times New Roman"/>
        </w:rPr>
        <w:t>第3章　系统需求分析</w:t>
      </w:r>
      <w:bookmarkEnd w:id="21"/>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834"/>
      <w:r>
        <w:rPr>
          <w:rFonts w:hint="default" w:ascii="Times New Roman" w:hAnsi="Times New Roman" w:cs="Times New Roman"/>
        </w:rPr>
        <w:t>3.1　系统概述</w:t>
      </w:r>
      <w:bookmarkEnd w:id="22"/>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26593"/>
      <w:r>
        <w:rPr>
          <w:rFonts w:hint="default" w:ascii="Times New Roman" w:hAnsi="Times New Roman" w:cs="Times New Roman"/>
        </w:rPr>
        <w:t>3.2　功能需求分析</w:t>
      </w:r>
      <w:bookmarkEnd w:id="23"/>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1837"/>
      <w:r>
        <w:rPr>
          <w:rFonts w:hint="default" w:ascii="Times New Roman" w:hAnsi="Times New Roman" w:cs="Times New Roman"/>
        </w:rPr>
        <w:t>3.2.1　管理员功能</w:t>
      </w:r>
      <w:bookmarkEnd w:id="24"/>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1"/>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5" w:name="_Toc17940"/>
      <w:r>
        <w:rPr>
          <w:rFonts w:hint="default" w:ascii="Times New Roman" w:hAnsi="Times New Roman" w:cs="Times New Roman"/>
        </w:rPr>
        <w:t>3.2.2　教练功能</w:t>
      </w:r>
      <w:bookmarkEnd w:id="25"/>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2"/>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14636"/>
      <w:r>
        <w:rPr>
          <w:rFonts w:hint="default" w:ascii="Times New Roman" w:hAnsi="Times New Roman" w:cs="Times New Roman"/>
        </w:rPr>
        <w:t>3.2.3　工作人员功能</w:t>
      </w:r>
      <w:bookmarkEnd w:id="26"/>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bl>
    <w:p w14:paraId="58C99D50">
      <w:pPr>
        <w:keepNext/>
        <w:spacing w:before="120" w:after="60" w:line="400" w:lineRule="exact"/>
        <w:jc w:val="center"/>
        <w:rPr>
          <w:rFonts w:hint="default" w:ascii="Times New Roman" w:hAnsi="Times New Roman" w:cs="Times New Roma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B99B2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16DACB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18E24D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674330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3"/>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32239"/>
      <w:r>
        <w:rPr>
          <w:rFonts w:hint="default" w:ascii="Times New Roman" w:hAnsi="Times New Roman" w:cs="Times New Roman"/>
        </w:rPr>
        <w:t>3.2.4　普通用户功能</w:t>
      </w:r>
      <w:bookmarkEnd w:id="27"/>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4"/>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3383"/>
      <w:r>
        <w:rPr>
          <w:rFonts w:hint="default" w:ascii="Times New Roman" w:hAnsi="Times New Roman" w:cs="Times New Roman"/>
        </w:rPr>
        <w:t>3.3　非功能需求</w:t>
      </w:r>
      <w:bookmarkEnd w:id="28"/>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6" w:type="default"/>
          <w:footerReference r:id="rId17"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9" w:name="_Toc24472"/>
      <w:r>
        <w:rPr>
          <w:rFonts w:hint="default" w:ascii="Times New Roman" w:hAnsi="Times New Roman" w:cs="Times New Roman"/>
        </w:rPr>
        <w:t>第4章　系统设计</w:t>
      </w:r>
      <w:bookmarkEnd w:id="29"/>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3795"/>
      <w:r>
        <w:rPr>
          <w:rFonts w:hint="default" w:ascii="Times New Roman" w:hAnsi="Times New Roman" w:cs="Times New Roman"/>
        </w:rPr>
        <w:t>4.1　系统总体架构设计</w:t>
      </w:r>
      <w:bookmarkEnd w:id="30"/>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5"/>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6587"/>
      <w:r>
        <w:rPr>
          <w:rFonts w:hint="default" w:ascii="Times New Roman" w:hAnsi="Times New Roman" w:cs="Times New Roman"/>
        </w:rPr>
        <w:t>4.2　后端架构设计</w:t>
      </w:r>
      <w:bookmarkEnd w:id="31"/>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23787"/>
      <w:r>
        <w:rPr>
          <w:rFonts w:hint="default" w:ascii="Times New Roman" w:hAnsi="Times New Roman" w:cs="Times New Roman"/>
        </w:rPr>
        <w:t>4.3　前端架构设计</w:t>
      </w:r>
      <w:bookmarkEnd w:id="32"/>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5C8C371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rPr>
        <w:t>　业务流程设计</w:t>
      </w:r>
    </w:p>
    <w:p w14:paraId="25483D81">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616F5315">
      <w:pPr>
        <w:spacing w:line="240" w:lineRule="auto"/>
        <w:jc w:val="center"/>
      </w:pPr>
      <w:r>
        <w:drawing>
          <wp:inline distT="0" distB="0" distL="114300" distR="114300">
            <wp:extent cx="2530475" cy="5348605"/>
            <wp:effectExtent l="0" t="0" r="14605" b="635"/>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2"/>
                    <pic:cNvPicPr>
                      <a:picLocks noChangeAspect="1"/>
                    </pic:cNvPicPr>
                  </pic:nvPicPr>
                  <pic:blipFill>
                    <a:blip r:embed="rId26"/>
                    <a:srcRect l="21843" t="3407" r="6306" b="12441"/>
                    <a:stretch>
                      <a:fillRect/>
                    </a:stretch>
                  </pic:blipFill>
                  <pic:spPr>
                    <a:xfrm>
                      <a:off x="0" y="0"/>
                      <a:ext cx="2530475" cy="5348605"/>
                    </a:xfrm>
                    <a:prstGeom prst="rect">
                      <a:avLst/>
                    </a:prstGeom>
                  </pic:spPr>
                </pic:pic>
              </a:graphicData>
            </a:graphic>
          </wp:inline>
        </w:drawing>
      </w:r>
    </w:p>
    <w:p w14:paraId="4E9DCA4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商品租赁业务流程图</w:t>
      </w:r>
    </w:p>
    <w:p w14:paraId="641C118C">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01FF9964">
      <w:pPr>
        <w:spacing w:line="240" w:lineRule="auto"/>
        <w:jc w:val="center"/>
      </w:pPr>
      <w:r>
        <w:drawing>
          <wp:inline distT="0" distB="0" distL="114300" distR="114300">
            <wp:extent cx="2807335" cy="5667375"/>
            <wp:effectExtent l="0" t="0" r="1206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rcRect l="22196" t="3554" r="6865" b="9247"/>
                    <a:stretch>
                      <a:fillRect/>
                    </a:stretch>
                  </pic:blipFill>
                  <pic:spPr>
                    <a:xfrm>
                      <a:off x="0" y="0"/>
                      <a:ext cx="2807335" cy="5667375"/>
                    </a:xfrm>
                    <a:prstGeom prst="rect">
                      <a:avLst/>
                    </a:prstGeom>
                  </pic:spPr>
                </pic:pic>
              </a:graphicData>
            </a:graphic>
          </wp:inline>
        </w:drawing>
      </w:r>
    </w:p>
    <w:p w14:paraId="5C257D7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8274"/>
      <w:r>
        <w:rPr>
          <w:rFonts w:hint="eastAsia" w:ascii="Times New Roman" w:hAnsi="Times New Roman" w:cs="Times New Roman"/>
          <w:lang w:val="en-US" w:eastAsia="zh-CN"/>
        </w:rPr>
        <w:t>4.5  数据库设计</w:t>
      </w:r>
      <w:bookmarkEnd w:id="33"/>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4" w:name="_Toc648"/>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.1　概念结构设计</w:t>
      </w:r>
      <w:bookmarkEnd w:id="34"/>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8"/>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23062"/>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.2　逻辑结构设计</w:t>
      </w:r>
      <w:bookmarkEnd w:id="35"/>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bl>
    <w:p w14:paraId="03B83CD9">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1F189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FDC97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28AEECA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C38BC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69C503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gridSpan w:val="2"/>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355"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355"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355"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355"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4" w:hRule="atLeast"/>
          <w:jc w:val="center"/>
        </w:trPr>
        <w:tc>
          <w:tcPr>
            <w:tcW w:w="2129"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355"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0" w:hRule="atLeast"/>
          <w:jc w:val="center"/>
        </w:trPr>
        <w:tc>
          <w:tcPr>
            <w:tcW w:w="2129" w:type="dxa"/>
            <w:tcBorders>
              <w:top w:val="nil"/>
              <w:left w:val="nil"/>
              <w:bottom w:val="nil"/>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nil"/>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68"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355"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3CB03953">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1C07A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6E392E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E6B00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431FEC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05C0A9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355"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355"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355"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355"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355"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355"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trHeight w:val="388" w:hRule="atLeast"/>
          <w:jc w:val="center"/>
        </w:trPr>
        <w:tc>
          <w:tcPr>
            <w:tcW w:w="212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30"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30"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230"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30"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230"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230"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230"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230"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230"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6" w:name="_Toc24273"/>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6"/>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7" w:name="_Toc2120"/>
      <w:r>
        <w:rPr>
          <w:rFonts w:hint="default" w:ascii="Times New Roman" w:hAnsi="Times New Roman" w:cs="Times New Roman"/>
        </w:rPr>
        <w:t>第5章　系统实现</w:t>
      </w:r>
      <w:bookmarkEnd w:id="37"/>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1339"/>
      <w:r>
        <w:rPr>
          <w:rFonts w:hint="default" w:ascii="Times New Roman" w:hAnsi="Times New Roman" w:cs="Times New Roman"/>
        </w:rPr>
        <w:t>5.1　管理员模块的实现</w:t>
      </w:r>
      <w:bookmarkEnd w:id="38"/>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9" w:name="_Toc6251"/>
      <w:r>
        <w:rPr>
          <w:rFonts w:hint="default" w:ascii="Times New Roman" w:hAnsi="Times New Roman" w:cs="Times New Roman"/>
        </w:rPr>
        <w:t>5.1.1　商品管理功能</w:t>
      </w:r>
      <w:bookmarkEnd w:id="39"/>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9"/>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8270"/>
      <w:r>
        <w:rPr>
          <w:rFonts w:hint="default" w:ascii="Times New Roman" w:hAnsi="Times New Roman" w:cs="Times New Roman"/>
        </w:rPr>
        <w:t>5.1.2　数据统计功能</w:t>
      </w:r>
      <w:bookmarkEnd w:id="40"/>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4603115" cy="21653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1" w:name="_Toc26015"/>
      <w:r>
        <w:rPr>
          <w:rFonts w:hint="default" w:ascii="Times New Roman" w:hAnsi="Times New Roman" w:cs="Times New Roman"/>
        </w:rPr>
        <w:t>5.2　用户模块的实现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1"/>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6197"/>
      <w:r>
        <w:rPr>
          <w:rFonts w:hint="default" w:ascii="Times New Roman" w:hAnsi="Times New Roman" w:cs="Times New Roman"/>
        </w:rPr>
        <w:t>5.3　工作人员模块的实现</w:t>
      </w:r>
      <w:bookmarkEnd w:id="42"/>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2"/>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图5.4　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图5.5</w:t>
      </w:r>
      <w:r>
        <w:rPr>
          <w:rFonts w:hint="eastAsia" w:ascii="Times New Roman" w:hAnsi="Times New Roman" w:eastAsia="黑体" w:cs="Times New Roman"/>
          <w:b w:val="0"/>
          <w:i w:val="0"/>
          <w:color w:val="000000"/>
          <w:sz w:val="22"/>
          <w:szCs w:val="22"/>
          <w:u w:val="none"/>
          <w:lang w:val="en-US" w:eastAsia="zh-CN"/>
        </w:rPr>
        <w:tab/>
      </w:r>
      <w:r>
        <w:rPr>
          <w:rFonts w:hint="eastAsia" w:ascii="Times New Roman" w:hAnsi="Times New Roman" w:eastAsia="黑体" w:cs="Times New Roman"/>
          <w:b w:val="0"/>
          <w:i w:val="0"/>
          <w:color w:val="000000"/>
          <w:sz w:val="22"/>
          <w:szCs w:val="22"/>
          <w:u w:val="none"/>
          <w:lang w:val="en-US" w:eastAsia="zh-CN"/>
        </w:rPr>
        <w:t>工作人员模块的实现</w:t>
      </w:r>
      <w:r>
        <w:rPr>
          <w:rFonts w:hint="default" w:ascii="Times New Roman" w:hAnsi="Times New Roman" w:eastAsia="黑体" w:cs="Times New Roman"/>
          <w:b w:val="0"/>
          <w:i w:val="0"/>
          <w:color w:val="000000"/>
          <w:sz w:val="22"/>
          <w:szCs w:val="22"/>
          <w:u w:val="none"/>
        </w:rPr>
        <w:tab/>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3" w:name="_Toc27782"/>
      <w:r>
        <w:rPr>
          <w:rFonts w:hint="default" w:ascii="Times New Roman" w:hAnsi="Times New Roman" w:cs="Times New Roman"/>
        </w:rPr>
        <w:t>5.4　教练模块的实现</w:t>
      </w:r>
      <w:bookmarkEnd w:id="43"/>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4"/>
                    <a:stretch>
                      <a:fillRect/>
                    </a:stretch>
                  </pic:blipFill>
                  <pic:spPr>
                    <a:xfrm>
                      <a:off x="0" y="0"/>
                      <a:ext cx="5639435" cy="2466975"/>
                    </a:xfrm>
                    <a:prstGeom prst="rect">
                      <a:avLst/>
                    </a:prstGeom>
                    <a:noFill/>
                    <a:ln>
                      <a:noFill/>
                    </a:ln>
                  </pic:spPr>
                </pic:pic>
              </a:graphicData>
            </a:graphic>
          </wp:inline>
        </w:drawing>
      </w:r>
    </w:p>
    <w:p w14:paraId="0910A841">
      <w:pPr>
        <w:spacing w:before="120" w:after="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
图5.6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4167"/>
      <w:r>
        <w:rPr>
          <w:rFonts w:hint="default" w:ascii="Times New Roman" w:hAnsi="Times New Roman" w:cs="Times New Roman"/>
        </w:rPr>
        <w:t>5.5　系统安全实现</w:t>
      </w:r>
      <w:bookmarkEnd w:id="44"/>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45" w:name="_Toc21532"/>
      <w:r>
        <w:rPr>
          <w:rFonts w:hint="default" w:ascii="Times New Roman" w:hAnsi="Times New Roman" w:cs="Times New Roman"/>
        </w:rPr>
        <w:t>第6章　系统测试</w:t>
      </w:r>
      <w:bookmarkEnd w:id="45"/>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986"/>
      <w:r>
        <w:rPr>
          <w:rFonts w:hint="default" w:ascii="Times New Roman" w:hAnsi="Times New Roman" w:cs="Times New Roman"/>
        </w:rPr>
        <w:t>6.1　测试环境</w:t>
      </w:r>
      <w:bookmarkEnd w:id="46"/>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2573"/>
      <w:r>
        <w:rPr>
          <w:rFonts w:hint="default" w:ascii="Times New Roman" w:hAnsi="Times New Roman" w:cs="Times New Roman"/>
        </w:rPr>
        <w:t>6.2　功能测试</w:t>
      </w:r>
      <w:bookmarkEnd w:id="47"/>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8" w:name="_Toc7017"/>
      <w:r>
        <w:rPr>
          <w:rFonts w:hint="default" w:ascii="Times New Roman" w:hAnsi="Times New Roman" w:cs="Times New Roman"/>
        </w:rPr>
        <w:t>6.2.1　用户模块测试</w:t>
      </w:r>
      <w:bookmarkEnd w:id="48"/>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3787"/>
      <w:r>
        <w:rPr>
          <w:rFonts w:hint="default" w:ascii="Times New Roman" w:hAnsi="Times New Roman" w:cs="Times New Roman"/>
        </w:rPr>
        <w:t>6.2.2　商品租赁模块测试</w:t>
      </w:r>
      <w:bookmarkEnd w:id="49"/>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0" w:name="_Toc11702"/>
      <w:r>
        <w:rPr>
          <w:rFonts w:hint="default" w:ascii="Times New Roman" w:hAnsi="Times New Roman" w:cs="Times New Roman"/>
        </w:rPr>
        <w:t>6.2.3　教练预约与课程模块测试</w:t>
      </w:r>
      <w:bookmarkEnd w:id="50"/>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22386"/>
      <w:r>
        <w:rPr>
          <w:rFonts w:hint="default" w:ascii="Times New Roman" w:hAnsi="Times New Roman" w:cs="Times New Roman"/>
        </w:rPr>
        <w:t>6.3　性能测试</w:t>
      </w:r>
      <w:bookmarkEnd w:id="51"/>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12723"/>
      <w:r>
        <w:rPr>
          <w:rFonts w:hint="default" w:ascii="Times New Roman" w:hAnsi="Times New Roman" w:cs="Times New Roman"/>
        </w:rPr>
        <w:t>6.4　测试总结</w:t>
      </w:r>
      <w:bookmarkEnd w:id="52"/>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其一，商品管理页面的状态字段中，后端返回的是数字编码（0表示下架、1表示上架），前端未做转换而直接显示原始数字，导致用户无法理解其含义，后通过在前端增加状态映射予以修复。其二，租赁订单金额存在浮点精度问题，偶尔出现多位小数的情况，后在前端使用toFixed(2)进行格式化处理。其三，教练预约的时间段校验不够严格，未限制用户选择已过去的时间，后在前端为日期选择器添加disabledDate属性加以约束。以上均属非核心缺陷，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仍存在待优化之处。当多个用户同时租赁同一件商品时，存在库存出现负数的风险，其根本原因在于扣减库存时未引入并发控制机制。应在数据库层面采用乐观锁等手段加以处理。鉴于本系统定位为中小型雪场使用，并发量相对有限，该问题在当前阶段影响较小，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综上所述，系统基本达到了预期的功能目标，各项核心业务流程均可正常运行。</w:t>
      </w:r>
    </w:p>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3" w:name="_Toc7103"/>
      <w:r>
        <w:rPr>
          <w:rFonts w:hint="default" w:ascii="Times New Roman" w:hAnsi="Times New Roman" w:cs="Times New Roman"/>
        </w:rPr>
        <w:t>第7章　</w:t>
      </w:r>
      <w:r>
        <w:rPr>
          <w:rFonts w:hint="eastAsia" w:ascii="Times New Roman" w:hAnsi="Times New Roman" w:cs="Times New Roman"/>
          <w:lang w:val="en-US" w:eastAsia="zh-CN"/>
        </w:rPr>
        <w:t>结论</w:t>
      </w:r>
      <w:bookmarkEnd w:id="53"/>
    </w:p>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4" w:name="_Toc13730"/>
      <w:r>
        <w:rPr>
          <w:rFonts w:hint="default" w:ascii="Times New Roman" w:hAnsi="Times New Roman" w:cs="Times New Roman"/>
        </w:rPr>
        <w:t>7.1　总结</w:t>
      </w:r>
      <w:bookmarkEnd w:id="54"/>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5" w:name="_Toc22676"/>
      <w:r>
        <w:rPr>
          <w:rFonts w:hint="default" w:ascii="Times New Roman" w:hAnsi="Times New Roman" w:cs="Times New Roman"/>
        </w:rPr>
        <w:t>7.2　展望</w:t>
      </w:r>
      <w:bookmarkEnd w:id="55"/>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6" w:name="_Toc29657"/>
      <w:r>
        <w:rPr>
          <w:rFonts w:hint="default" w:ascii="Times New Roman" w:hAnsi="Times New Roman" w:cs="Times New Roman"/>
        </w:rPr>
        <w:t>参考文献</w:t>
      </w:r>
      <w:bookmarkEnd w:id="56"/>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 R. Shah. Microservices with Spring Boot: Simplifying Distributed Systems[J]. International Journal For Multidisciplinary Research, 2024, 6(5): 1-15.</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 J. Troya, D. Bravo. Comparative Analysis of the Efficiency of Data Persistence Frameworks: Hibernate and MyBatis[J]. Universidad Ciencia y Tecnologia, 2022, 26(115): 92-101.</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 Z. Wang, H. Liu. Research on Performance Optimization of MySQL Database[C]. IEEE International Conference on Software Engineering and Service Science, 2023: 245-249.</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[9]王珊,杜小勇,陈红.数据库系统概论(第6版)[M].北京:高等教育出版社, 2023.</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[10]李子骅. Redis入门指南(第3版)[M].北京:人民邮电出版社, 2021.</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 M. Suhartanto, A. Amalia. Performance and Security Comparison of JSON Web Tokens and Platform Agnostic Security Tokens on RESTful APIs[C]. IEEE International Conference on Informatics and Computing, 2023: 1-6.</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 L. Li, Y. Zhang. Design and Implementation of Epidemic Big Data Visualization Platform Based on Vue and ECharts[C]. IEEE International Conference on Data Science, 2023: 156-161.</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 A. Nurhakim, M. Ahsan. Quantitative Study on Virtual DOM Diff Performance with Different Key Attribute Usage: A Case of Vue.js[J]. Journal of Information and Technology Management, 2025, 7(29): 125-137.</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 D. Li, H. Mei, Y. Shen, et al. ECharts: A Declarative Framework for Rapid Construction of Web-based Visualization[J]. Visual Informatics, 2022, 2(2): 136-146.</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[15]谢希仁.计算机网络(第8版)[M].北京:电子工业出版社, 2021.</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7" w:name="_Toc21486"/>
      <w:r>
        <w:rPr>
          <w:rFonts w:hint="default" w:ascii="Times New Roman" w:hAnsi="Times New Roman" w:cs="Times New Roman"/>
        </w:rPr>
        <w:t>致　　谢</w:t>
      </w:r>
      <w:bookmarkEnd w:id="57"/>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bookmarkStart w:id="58" w:name="_GoBack"/>
      <w:bookmarkEnd w:id="58"/>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347D4F"/>
    <w:rsid w:val="288E21C1"/>
    <w:rsid w:val="2A587ADA"/>
    <w:rsid w:val="2AC944BF"/>
    <w:rsid w:val="2B2D2CA0"/>
    <w:rsid w:val="2B365FF8"/>
    <w:rsid w:val="2B473D61"/>
    <w:rsid w:val="2BB05DAB"/>
    <w:rsid w:val="2CBC7328"/>
    <w:rsid w:val="2CFE32B4"/>
    <w:rsid w:val="34164C19"/>
    <w:rsid w:val="357F059C"/>
    <w:rsid w:val="37197A7D"/>
    <w:rsid w:val="3768359C"/>
    <w:rsid w:val="3AB46F3A"/>
    <w:rsid w:val="3AE65EAF"/>
    <w:rsid w:val="3C836BC3"/>
    <w:rsid w:val="3CE771FA"/>
    <w:rsid w:val="3E2E1D35"/>
    <w:rsid w:val="3F033FEC"/>
    <w:rsid w:val="3FE65F4B"/>
    <w:rsid w:val="40360C77"/>
    <w:rsid w:val="407D18DC"/>
    <w:rsid w:val="42C70BE7"/>
    <w:rsid w:val="44B5775C"/>
    <w:rsid w:val="451A208F"/>
    <w:rsid w:val="465C4FCE"/>
    <w:rsid w:val="465F68FD"/>
    <w:rsid w:val="46F801AE"/>
    <w:rsid w:val="483B0352"/>
    <w:rsid w:val="492D6E21"/>
    <w:rsid w:val="49551E29"/>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B87952"/>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webp"/><Relationship Id="rId24" Type="http://schemas.openxmlformats.org/officeDocument/2006/relationships/image" Target="media/image6.webp"/><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40</Pages>
  <Words>5427</Words>
  <Characters>7244</Characters>
  <Lines>17</Lines>
  <Paragraphs>4</Paragraphs>
  <TotalTime>4</TotalTime>
  <ScaleCrop>false</ScaleCrop>
  <LinksUpToDate>false</LinksUpToDate>
  <CharactersWithSpaces>7765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2026-05-26T08:40:48Z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89C05BF5F43D42BBA7A30B8E4DB4EF12_13</vt:lpwstr>
  </property>
  <property fmtid="{D5CDD505-2E9C-101B-9397-08002B2CF9AE}" pid="4" name="KSOTemplateDocerSaveRecord">
    <vt:lpwstr>eyJoZGlkIjoiMWY0MzMwZmE1ZGU4Mzg1OGZmNGU2NjNmODI5NTc1ZWQiLCJ1c2VySWQiOiIxMTQyODQ2Nzc0In0=</vt:lpwstr>
  </property>
</Properties>
</file>